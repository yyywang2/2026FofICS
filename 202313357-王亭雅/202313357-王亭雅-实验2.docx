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2489AB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Git基础操作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7715351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10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五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5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~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8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4B39F13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测控2301班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087468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王亭雅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67A2EB2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202313357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453540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inorHAnsi" w:hAnsiTheme="minorHAnsi" w:eastAsiaTheme="minor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Theme="minorHAnsi" w:hAnsiTheme="minorHAnsi" w:eastAsiaTheme="minor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18F9C79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1. 理解Git本地仓库的三大区域：工作区、暂存区和版本区，掌握文件从修改到提交的基本流转过程。</w:t>
            </w:r>
          </w:p>
          <w:p w14:paraId="02B562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掌握git status、git add、git reset、git diff、git commit、git log、git push等常用命令的基本用法。</w:t>
            </w:r>
          </w:p>
          <w:p w14:paraId="356DC7D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能够完成一次从本地仓库修改文件、添加暂存、提交版本并推送到GitHub远程仓库的完整操作。</w:t>
            </w:r>
          </w:p>
          <w:p w14:paraId="266E27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学会配置Git用户信息、查看提交历史、观察分支状态，并初步理解版本回退和提交时间线分叉的处理方法。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38C8703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操作系统：Windows 10/11。</w:t>
            </w:r>
          </w:p>
          <w:p w14:paraId="795F524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软件平台：Git for Windows / Git Bash。</w:t>
            </w:r>
          </w:p>
          <w:p w14:paraId="666E2C8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远程平台：GitHub。</w:t>
            </w:r>
          </w:p>
          <w:p w14:paraId="4CFC3C4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实验仓库：shiyan202605。</w:t>
            </w:r>
          </w:p>
          <w:p w14:paraId="6185D53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5. 本地仓库路径：D:\gongkongruanjianshiyan\shiyan202605。</w:t>
            </w:r>
          </w:p>
          <w:p w14:paraId="4B560E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6. GitHub账号及提交配置：user.name = yyywang2，user.email = 1362367497@qq.com。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2611157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Git是分布式版本控制系统。本地仓库主要包含工作区、暂存区和版本区三个区域。工作区是当前实际编辑文件的位置；暂存区用于临时记录即将提交的修改；版本区保存每一次 commit 形成的历史版本。</w:t>
            </w:r>
          </w:p>
          <w:p w14:paraId="5E60B0B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一次典型的Git操作流程为：在工作区修改或新增文件，通过 git add将修改加入暂存区，再通过git commit -m 生成新的版本记录，最后通过git push将本地提交推送到GitHub远程仓库。</w:t>
            </w:r>
          </w:p>
          <w:p w14:paraId="1031270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GitHub是基于Git的代码托管平台。本地仓库通常会自动关联远程主机origin，本地分支main会跟踪远程分支origin/main。通过git branch -avv 可以查看本地分支、远程分支、版本号及领先/落后状态。</w:t>
            </w:r>
          </w:p>
          <w:p w14:paraId="0D3B56B1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reset --soft HEAD~1 可以撤销最近一次提交，但保留修改并放回暂存区；git fetch用于获取远程仓库最新状态；git rebase origin/main可以让本地提交基于远程分支最新版本重新排列。</w:t>
            </w:r>
          </w:p>
          <w:p w14:paraId="0F1F1860"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ind w:firstLine="560" w:firstLineChars="200"/>
              <w:textAlignment w:val="auto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 本地仓库有三大区域：工作区、暂存区、版本区。这是一个概念，有这个了解即可，随着使用 Git 的时间增多，慢慢就会理解这三个区域的作用以及为何要这么设计，学习阶段只需按照文档逐步操作即可。接下来我们以命令为主线介绍 Git 的操作。</w:t>
            </w:r>
          </w:p>
          <w:p w14:paraId="41D2E1D4"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5096510" cy="3375025"/>
                  <wp:effectExtent l="0" t="0" r="8890" b="8255"/>
                  <wp:docPr id="19" name="图片 19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295" cy="3393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A31A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注意，所有 Git 命令都以 git 开头。</w:t>
            </w:r>
          </w:p>
          <w:p w14:paraId="630F95C5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0D6F585A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015C2AD8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eastAsia="zh-CN"/>
              </w:rPr>
              <w:t>（</w:t>
            </w:r>
            <w:r>
              <w:rPr>
                <w:rFonts w:hint="eastAsia" w:ascii="Times New Roman" w:hAnsi="Times New Roman" w:eastAsia="仿宋"/>
                <w:lang w:val="en-US" w:eastAsia="zh-CN"/>
              </w:rPr>
              <w:t>一</w:t>
            </w:r>
            <w:r>
              <w:rPr>
                <w:rFonts w:hint="eastAsia" w:ascii="Times New Roman" w:hAnsi="Times New Roman" w:eastAsia="仿宋"/>
                <w:lang w:eastAsia="zh-CN"/>
              </w:rPr>
              <w:t>）</w:t>
            </w:r>
            <w:r>
              <w:rPr>
                <w:rFonts w:hint="eastAsia" w:ascii="Times New Roman" w:hAnsi="Times New Roman" w:eastAsia="仿宋"/>
              </w:rPr>
              <w:t>一次完整的修改、提交、推送操作</w:t>
            </w:r>
          </w:p>
          <w:p w14:paraId="31959C3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首先，进入仓库主目录，执行 git status 查看整个仓库的状态：</w:t>
            </w:r>
          </w:p>
          <w:p w14:paraId="1669D76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991100" cy="1318260"/>
                  <wp:effectExtent l="0" t="0" r="762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80365">
            <w:pPr>
              <w:pStyle w:val="3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val="en-US" w:eastAsia="zh-CN"/>
              </w:rPr>
              <w:t>1.</w:t>
            </w:r>
            <w:r>
              <w:rPr>
                <w:rFonts w:ascii="Times New Roman" w:hAnsi="Times New Roman" w:eastAsia="仿宋"/>
              </w:rPr>
              <w:t>对工作区进行修改</w:t>
            </w:r>
          </w:p>
          <w:p w14:paraId="2548BE6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请在当前文件夹里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创建一个文件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然后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再次查看仓库状态，这步操作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也可以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在工作区中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通过 echo 指令完成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：</w:t>
            </w:r>
          </w:p>
          <w:p w14:paraId="4668FA8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27D766E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1135" cy="3037205"/>
                  <wp:effectExtent l="0" t="0" r="1905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3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24E5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如上图所示，新建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了一个txt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文件后，命令行前缀又发生了一些微小的变化，红色 master 后面出现了 * 星号，这表示工作区或暂存区有变化，对文件进行增删改操作都会出现这个星号，另外使用 git status 命令亦可查看详情。</w:t>
            </w:r>
          </w:p>
          <w:p w14:paraId="21CD7CE3">
            <w:pPr>
              <w:pStyle w:val="3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eastAsia="仿宋"/>
                <w:sz w:val="30"/>
                <w:szCs w:val="30"/>
              </w:rPr>
            </w:pPr>
            <w:r>
              <w:rPr>
                <w:rFonts w:ascii="Times New Roman" w:hAnsi="Times New Roman" w:eastAsia="仿宋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仿宋"/>
                <w:sz w:val="30"/>
                <w:szCs w:val="30"/>
                <w:lang w:val="en-US" w:eastAsia="zh-CN"/>
              </w:rPr>
              <w:t>.</w:t>
            </w:r>
            <w:r>
              <w:rPr>
                <w:rFonts w:ascii="Times New Roman" w:hAnsi="Times New Roman" w:eastAsia="仿宋"/>
                <w:sz w:val="30"/>
                <w:szCs w:val="30"/>
              </w:rPr>
              <w:t xml:space="preserve"> 添加修改到暂存区以及撤销修改</w:t>
            </w:r>
          </w:p>
          <w:p w14:paraId="36CEAB3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按照上图的提示，使用git add [文件名] 命令跟踪此新建文件，即把新增文件添加到暂存区，以备提交：</w:t>
            </w:r>
          </w:p>
          <w:p w14:paraId="6033D95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73675" cy="2031365"/>
                  <wp:effectExtent l="0" t="0" r="14605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我这里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多出来的是一个换行符警告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我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的电脑是 Windows，Git发现one.txt里的换行格式以后可能会从Linux风格LF转成Windows风格CRLF。</w:t>
            </w:r>
          </w:p>
          <w:p w14:paraId="104C515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13A85D6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如果对多个文件或目录进行了增删改，可以使用 git add . 命令全部添加到暂存区。</w:t>
            </w:r>
          </w:p>
          <w:p w14:paraId="25104FF4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注意这里有个概念，当我们修改了工作区，git add命令是将这些修改添加到暂存区，暂存区记录的只是修改。如果要撤销暂存区的修改怎么办？根据上图的提示，执行git reset -- [文件名]或者git rm --cached [文件名] 命令即可：</w:t>
            </w:r>
          </w:p>
          <w:p w14:paraId="15CDBA7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少打了空格，错误版：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）</w:t>
            </w:r>
          </w:p>
          <w:p w14:paraId="10AFD857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230" cy="2101850"/>
                  <wp:effectExtent l="0" t="0" r="381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10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120DB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修改后正确版：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）</w:t>
            </w:r>
          </w:p>
          <w:p w14:paraId="6110FCB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1770" cy="2019935"/>
                  <wp:effectExtent l="0" t="0" r="127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DEFDC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图的命令，如果省略最后的文件名，把命令写成git reset --即可把暂存区的全部修改撤销。好，现在暂存区的修改被撤销，又回到了工作区。</w:t>
            </w:r>
          </w:p>
          <w:p w14:paraId="071B0AE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现在介绍另一个命令git diff，它可以用来查看工作区被跟踪的文件的修改详情，此时新建文件one.txt并未被跟踪，而已被跟踪的文件 README.md 无修改，所以看不到。注意，只有在版本区中存在的文件才是被跟踪文件。</w:t>
            </w:r>
          </w:p>
          <w:p w14:paraId="51B0392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我们先修改README.md文件，然后执行此命令：</w:t>
            </w:r>
          </w:p>
          <w:p w14:paraId="0449984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1135" cy="2578100"/>
                  <wp:effectExtent l="0" t="0" r="1905" b="1270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DD82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此时会跳到新的页面，即工作区修改详情页，按Q退出此页面：</w:t>
            </w:r>
          </w:p>
          <w:p w14:paraId="111E981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cs="Arial" w:eastAsiaTheme="minorEastAsia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732020" cy="1074420"/>
                  <wp:effectExtent l="0" t="0" r="762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q</w:t>
            </w:r>
          </w:p>
          <w:p w14:paraId="17F6D49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现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在，将工作区的两处修改（新增文件 one.txt，修改文件 README.md）全部添加到暂存区，并使用git diff --cached查看暂存区的全部修改：</w:t>
            </w:r>
          </w:p>
          <w:p w14:paraId="460AD8E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450D620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082540" cy="5905500"/>
                  <wp:effectExtent l="0" t="0" r="762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590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F3D2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这部分在做的过程由于README.md 写成了 .txt 文件错误，于是进行进一步修改：</w:t>
            </w:r>
          </w:p>
          <w:p w14:paraId="48B362B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852670" cy="8855075"/>
                  <wp:effectExtent l="0" t="0" r="8890" b="146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670" cy="885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7914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  <w:p w14:paraId="41C109EF">
            <w:pPr>
              <w:pStyle w:val="3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val="en-US" w:eastAsia="zh-CN"/>
              </w:rPr>
              <w:t>3.</w:t>
            </w:r>
            <w:r>
              <w:rPr>
                <w:rFonts w:ascii="Times New Roman" w:hAnsi="Times New Roman" w:eastAsia="仿宋"/>
              </w:rPr>
              <w:t xml:space="preserve"> 查看提交历史</w:t>
            </w:r>
          </w:p>
          <w:p w14:paraId="5E1E3CB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接下来，将执行git commit命令把暂存区的修改提交到版本区，生成一个新的版本。</w:t>
            </w:r>
          </w:p>
          <w:p w14:paraId="5C307B09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在此之前，先介绍另一个命令 git log，它用来查看版本区的提交历史记录，当前只有一个提交，就是在 GitHub 上创建新仓库时的初始化提交。同样此命令也会跳到新页面，如下图所示：</w:t>
            </w:r>
          </w:p>
          <w:p w14:paraId="11DBC49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3675" cy="2232660"/>
                  <wp:effectExtent l="0" t="0" r="14605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23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223D3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我这里有两次提交，因为之前在打字时候后缀打错了，导致文件多一个，后面又把这个错的文件从区域中退出来，总之，就是一共两次提交，会看到两个commit。</w:t>
            </w:r>
          </w:p>
          <w:p w14:paraId="308F0DAB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关于查看提交历史记录的命令，有些常用的选项介绍一下：</w:t>
            </w:r>
          </w:p>
          <w:p w14:paraId="77743A6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[分支名]查看某分支的提交历史，不写分支名查看当前所在分支</w:t>
            </w:r>
          </w:p>
          <w:p w14:paraId="44C19861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--oneline一行显示提交历史</w:t>
            </w:r>
          </w:p>
          <w:p w14:paraId="38B18DB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-n 其中 n 是数字，查看最近 n 个提交</w:t>
            </w:r>
          </w:p>
          <w:p w14:paraId="4457A87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--author [贡献者名字] 查看指定贡献者的提交记录</w:t>
            </w:r>
          </w:p>
          <w:p w14:paraId="493863B9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--graph 图示法显示提交历史</w:t>
            </w:r>
          </w:p>
          <w:p w14:paraId="040F44C4"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华文宋体"/>
                <w:b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华文宋体"/>
                <w:b/>
                <w:kern w:val="2"/>
                <w:sz w:val="28"/>
                <w:szCs w:val="22"/>
                <w:lang w:val="en-US" w:eastAsia="zh-CN" w:bidi="ar-SA"/>
              </w:rPr>
              <w:t>4. 配置个人信息</w:t>
            </w:r>
          </w:p>
          <w:p w14:paraId="6875537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接下来需要对 Git 进行一些本地配置：</w:t>
            </w:r>
          </w:p>
          <w:p w14:paraId="724F2C4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user.email：写入你自己注册GitHub账号的邮箱</w:t>
            </w:r>
          </w:p>
          <w:p w14:paraId="43D7668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user.name：你自己的 GitHub 账号名字</w:t>
            </w:r>
          </w:p>
          <w:p w14:paraId="589D2C9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这两个命令设置你的身份信息如下图。git config -l 可以查看配置信息（就不展示截图了）：</w:t>
            </w:r>
          </w:p>
          <w:p w14:paraId="07C6A437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user.email "1362367497@qq.com"</w:t>
            </w:r>
          </w:p>
          <w:p w14:paraId="65BBE68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user.name "yyywang2"</w:t>
            </w:r>
          </w:p>
          <w:p w14:paraId="7FA2253A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-l</w:t>
            </w:r>
          </w:p>
          <w:p w14:paraId="1C8652F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结果如下：</w:t>
            </w:r>
          </w:p>
          <w:p w14:paraId="15AA337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3752850" cy="3625215"/>
                  <wp:effectExtent l="0" t="0" r="11430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362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D270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完成后，系统自动生成 Git 的配置文件，就是主目录中的隐藏文件 .gitconfig ：</w:t>
            </w:r>
          </w:p>
          <w:p w14:paraId="0A600B8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6AE868D1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9865" cy="1080135"/>
                  <wp:effectExtent l="0" t="0" r="317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1AAE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上图所示的配置文件也是可以直接手动修改。</w:t>
            </w:r>
          </w:p>
          <w:p w14:paraId="7D025F9A"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华文宋体"/>
                <w:b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华文宋体"/>
                <w:b/>
                <w:kern w:val="2"/>
                <w:sz w:val="28"/>
                <w:szCs w:val="22"/>
                <w:lang w:val="en-US" w:eastAsia="zh-CN" w:bidi="ar-SA"/>
              </w:rPr>
              <w:t>5.提交暂存区的修改</w:t>
            </w:r>
          </w:p>
          <w:p w14:paraId="1BB5DAEA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现在执行git commit命令生成一个新的提交，一个必须的选项-m用来提供该提交的备注：</w:t>
            </w:r>
          </w:p>
          <w:p w14:paraId="5CBAF0E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1770" cy="6825615"/>
                  <wp:effectExtent l="0" t="0" r="1270" b="190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68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6B7A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5829E5A7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提交后，暂存区的修改被清空，执行git log查看提交记录，紫色框中的十六进制序列号就是提交版本号，这是很重要的信息，每个提交都有自己单独的版本号，就像公民身份证号一样：</w:t>
            </w:r>
          </w:p>
          <w:p w14:paraId="7606ACE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3675" cy="2577465"/>
                  <wp:effectExtent l="0" t="0" r="14605" b="1333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E07F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观察上图的提交信息，提交版本是按时间倒序排列的，也就是最近的提交排在最上面，你可能需要查看时间正序排列的信息，那么可以使用git log --reverse命令。</w:t>
            </w:r>
          </w:p>
          <w:p w14:paraId="6FFE051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现在介绍一个超级实用、使用频率极高但几乎所有 Git 教程都不重视的命令git branch -avv，它用来查看全部分支信息：</w:t>
            </w:r>
          </w:p>
          <w:p w14:paraId="0E32006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4310" cy="768350"/>
                  <wp:effectExtent l="0" t="0" r="13970" b="889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498C9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上图有三行信息，依次说明:</w:t>
            </w:r>
          </w:p>
          <w:p w14:paraId="65E782F8">
            <w:pPr>
              <w:adjustRightInd w:val="0"/>
              <w:snapToGrid w:val="0"/>
              <w:spacing w:line="360" w:lineRule="auto"/>
              <w:ind w:firstLine="482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第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一行，开头的星号表示当前所在分支，绿色的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是分支名，之所以是绿色，也是因为它是当前所在分支。后面第二项是版本号，第三项中括号里面蓝色的字，表示此分支跟踪的远程分支的名字，当然啦，这也是克隆远程仓库到本地时的默认设置 -- 创建master分支并自动跟踪远程同名分支；冒号后面黑色文字表示本地分支领先其跟踪的远程分支一个提交。最后一项是提交时填写的备注信息。</w:t>
            </w:r>
          </w:p>
          <w:p w14:paraId="02D31C73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第二行，是Git指针信息，它指向远程仓库的master分支，这行信息暂不重要。</w:t>
            </w:r>
          </w:p>
          <w:p w14:paraId="7B1F3691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第三行，远程分支信息，详见第一行的解释。</w:t>
            </w:r>
          </w:p>
          <w:p w14:paraId="4BF7776B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在执行commit命令时，再介绍一个我并不推荐的选项-a，它的作用是将未添加到暂存区的修改，也就是工作区的修改也一并提交，但会略过未被跟踪的文件，比如新建文件one.txt，此命令的完整格式：git commit -am xxxxx。谨慎的做法是按照前文的顺序，修改工作区 - 提交到暂存区 - 随时使用git status查看仓库状态 - 将暂存区的修改提交到版本区生成一次新的提交。</w:t>
            </w:r>
          </w:p>
          <w:p w14:paraId="4B0CC5B5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最后一个环节，将本地新增的提交推送到 GitHub 远程仓库中，命令是git push，后面不需要任何选项和参数，此命令会把本地仓库 master 分支上的新增提交推送到远程仓库的同名分支上，因为当前所在的分支就是 master，而且上文提到，它已经跟踪了远程仓库的同名分支：</w:t>
            </w:r>
          </w:p>
          <w:p w14:paraId="349AC52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8595" cy="1468120"/>
                  <wp:effectExtent l="0" t="0" r="4445" b="10160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46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71135" cy="854075"/>
                  <wp:effectExtent l="0" t="0" r="1905" b="14605"/>
                  <wp:docPr id="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897B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此命令需要再次输入你的 Github 用户名和密码，密码为隐藏数据，输入时看不到。推送成功后执行git branch -avv查看分支情况：</w:t>
            </w:r>
          </w:p>
          <w:p w14:paraId="598F8EA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57A0850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1135" cy="854075"/>
                  <wp:effectExtent l="0" t="0" r="1905" b="14605"/>
                  <wp:docPr id="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C572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如上图所示，本地分支master 与远程分支 origin/master 的版本号一致，通常看两个版本号是否一致，只需比对前四位。看一下网页上的情况：</w:t>
            </w:r>
          </w:p>
          <w:p w14:paraId="07011607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6BFD7B1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4310" cy="3576955"/>
                  <wp:effectExtent l="0" t="0" r="13970" b="4445"/>
                  <wp:docPr id="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7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FB943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全符合预期。</w:t>
            </w:r>
          </w:p>
          <w:p w14:paraId="60827C5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一个小细节，在上图右侧有 “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42 minutes ago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” 字样，因为这次提交操作是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之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前完成的与推送操作的时间无关。</w:t>
            </w:r>
          </w:p>
          <w:p w14:paraId="6996220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以上就是一次完整的修改 - 提交 - 推送操作。一次推送中可以包含多个 git commit 操作，也就是多个提交可以一起推送。</w:t>
            </w:r>
          </w:p>
          <w:p w14:paraId="1A60BEAF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eastAsia="zh-CN"/>
              </w:rPr>
              <w:t>（</w:t>
            </w:r>
            <w:r>
              <w:rPr>
                <w:rFonts w:hint="eastAsia" w:ascii="Times New Roman" w:hAnsi="Times New Roman" w:eastAsia="仿宋"/>
                <w:lang w:val="en-US" w:eastAsia="zh-CN"/>
              </w:rPr>
              <w:t>二</w:t>
            </w:r>
            <w:r>
              <w:rPr>
                <w:rFonts w:hint="eastAsia" w:ascii="Times New Roman" w:hAnsi="Times New Roman" w:eastAsia="仿宋"/>
                <w:lang w:eastAsia="zh-CN"/>
              </w:rPr>
              <w:t>）</w:t>
            </w:r>
            <w:r>
              <w:rPr>
                <w:rFonts w:hint="eastAsia" w:ascii="Times New Roman" w:hAnsi="Times New Roman" w:eastAsia="仿宋"/>
              </w:rPr>
              <w:t>版本回退</w:t>
            </w:r>
          </w:p>
          <w:p w14:paraId="01A38F68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如果发现one.txt文件内容有误，怎么做？可以修改此文件然后再次添加到暂存区、提交、推送，也可以撤销最近一次提交，修改文件后重新提交推送。现在使用后一种方法来演示撤销提交的操作流程。</w:t>
            </w:r>
          </w:p>
          <w:p w14:paraId="6077D4A1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首先执行git reset --soft HEAD^撤销最近的一次提交，将修改还原到暂存区。--soft表示软退回，对应的还有--hard 硬退回，后面会讲到，HEAD^表示撤销一次提交，HEAD^^表示撤销两次提交，撤销 n 次可以简写为 HEAD~n。软退回一个提交后执行git branch -avv命令查看分支信息：</w:t>
            </w:r>
          </w:p>
          <w:p w14:paraId="19896A8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3675" cy="1574800"/>
                  <wp:effectExtent l="0" t="0" r="14605" b="10160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A53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可以看到本地仓库的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分支的版本号已经发生了变化，变成了前一次提交的版本号，中括号里也有提示信息，本地分支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 落后其跟踪的远程分支 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 一个提交。</w:t>
            </w:r>
          </w:p>
          <w:p w14:paraId="621D0D0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status查看仓库状态，果然上一个提交中的修改全部扔回了暂存区：</w:t>
            </w:r>
          </w:p>
          <w:p w14:paraId="3CE6568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09751C5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9865" cy="1364615"/>
                  <wp:effectExtent l="0" t="0" r="3175" b="6985"/>
                  <wp:docPr id="2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6F3E3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再次修改one.txt 文件，执行 git add . 命令将新的修改添加到暂存区，然后执行git commit命令生成新的提交：</w:t>
            </w:r>
          </w:p>
          <w:p w14:paraId="21FA9DC5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2EC339B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9230" cy="4659630"/>
                  <wp:effectExtent l="0" t="0" r="3810" b="3810"/>
                  <wp:docPr id="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65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C4593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eastAsia="zh-CN"/>
              </w:rPr>
              <w:t>（</w:t>
            </w:r>
            <w:r>
              <w:rPr>
                <w:rFonts w:hint="eastAsia" w:ascii="Times New Roman" w:hAnsi="Times New Roman" w:eastAsia="仿宋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="仿宋"/>
                <w:lang w:eastAsia="zh-CN"/>
              </w:rPr>
              <w:t>）</w:t>
            </w:r>
            <w:r>
              <w:rPr>
                <w:rFonts w:hint="eastAsia" w:ascii="Times New Roman" w:hAnsi="Times New Roman" w:eastAsia="仿宋"/>
              </w:rPr>
              <w:t>处理 commit 时间线分叉</w:t>
            </w:r>
          </w:p>
          <w:p w14:paraId="0EC1C4B5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status和git branch -avv查看仓库状态和分支状态：</w:t>
            </w:r>
          </w:p>
          <w:p w14:paraId="5B4CB971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2405" cy="2029460"/>
                  <wp:effectExtent l="0" t="0" r="635" b="12700"/>
                  <wp:docPr id="3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02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74C0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可以看到本地仓库的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分支与远程仓库的origin/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分支在提交版本上有了冲突，又叫做提交时间线分叉。因为刚才的提交操作不是基于远程仓库 origin/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分支的最新提交版本，而是撤回了一个版本。这种情况下也是可以将本地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main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分支推送到远程仓库的，需要加一个选项-f ，它是--force的简写，这就是强制推送：</w:t>
            </w:r>
          </w:p>
          <w:p w14:paraId="06887AD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0500" cy="2268220"/>
                  <wp:effectExtent l="0" t="0" r="2540" b="2540"/>
                  <wp:docPr id="3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9BA8E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branch -avv看一下分支信息，本地master与远程 master的版本号一致，前四位都是 e290，在浏览器上刷新GitHub页面，结果如预期：</w:t>
            </w:r>
          </w:p>
          <w:p w14:paraId="3BC5FB7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59F492A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3040" cy="807085"/>
                  <wp:effectExtent l="0" t="0" r="0" b="635"/>
                  <wp:docPr id="3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CE8C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2405" cy="4123690"/>
                  <wp:effectExtent l="0" t="0" r="635" b="6350"/>
                  <wp:docPr id="5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12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1A376"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lang w:eastAsia="zh-CN"/>
              </w:rPr>
              <w:t>（</w:t>
            </w:r>
            <w:r>
              <w:rPr>
                <w:rFonts w:hint="eastAsia" w:ascii="Times New Roman" w:hAnsi="Times New Roman" w:eastAsia="仿宋"/>
                <w:lang w:val="en-US" w:eastAsia="zh-CN"/>
              </w:rPr>
              <w:t>四</w:t>
            </w:r>
            <w:r>
              <w:rPr>
                <w:rFonts w:hint="eastAsia" w:ascii="Times New Roman" w:hAnsi="Times New Roman" w:eastAsia="仿宋"/>
                <w:lang w:eastAsia="zh-CN"/>
              </w:rPr>
              <w:t>）</w:t>
            </w:r>
            <w:r>
              <w:rPr>
                <w:rFonts w:hint="eastAsia" w:ascii="Times New Roman" w:hAnsi="Times New Roman" w:eastAsia="仿宋"/>
              </w:rPr>
              <w:t>本地仓库 commit 变化记录</w:t>
            </w:r>
          </w:p>
          <w:p w14:paraId="74FBB62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假设此时发现情况不对，之前的那次版本号为 5c04 的提交是正确的，刚才的版本回退操作全都是误操作，怎么办？再次执行一次版本回退吗？当然不需要啦，我们有git reflog命令，它会记录本地仓库所有分支的每一次版本变化。实际上只要本地仓库不被删除，随你怎么折腾，都能回退到任何地方。reflog记录只存在于本地仓库中，本地仓库删除后，记录消失。执行此命令如下图所示：</w:t>
            </w:r>
          </w:p>
          <w:p w14:paraId="12CE0DD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75156580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9865" cy="1187450"/>
                  <wp:effectExtent l="0" t="0" r="3175" b="1270"/>
                  <wp:docPr id="5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0ECE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怎么回退到 5c04 那个版本呢？可以直接执行命令git reset --hard [版本号]，如果记不清版本号，也可以根据上图第 3 行的信息，执行git reset --hard HEAD@{2}命令，其中 HEAD@{2} 就是上图第 3 行第 2 列所示，这个命令的意思是回到当前分支最近两次提交版本变化前：</w:t>
            </w:r>
          </w:p>
          <w:p w14:paraId="325A7C8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3040" cy="639445"/>
                  <wp:effectExtent l="0" t="0" r="0" b="635"/>
                  <wp:docPr id="5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639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F9171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还想反悔，刚才还是改对了，怎么办？再执行一次即可，这次大括号里就是1了：</w:t>
            </w:r>
          </w:p>
          <w:p w14:paraId="39DA536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1135" cy="633095"/>
                  <wp:effectExtent l="0" t="0" r="1905" b="6985"/>
                  <wp:docPr id="5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47262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重要的一点，本节全部命令中，只有 push 是需要联网执行的，它对远程仓库进行了修改。</w:t>
            </w:r>
          </w:p>
          <w:p w14:paraId="1E86056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1D93E80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5013767A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表 1 Git 基础操作记录与结果分析</w:t>
            </w:r>
          </w:p>
          <w:tbl>
            <w:tblPr>
              <w:tblStyle w:val="10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1"/>
              <w:gridCol w:w="2841"/>
              <w:gridCol w:w="2841"/>
            </w:tblGrid>
            <w:tr w14:paraId="274266A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06249D2E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实验操作</w:t>
                  </w:r>
                </w:p>
              </w:tc>
              <w:tc>
                <w:tcPr>
                  <w:tcW w:w="2841" w:type="dxa"/>
                </w:tcPr>
                <w:p w14:paraId="7C92D91E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主要命令</w:t>
                  </w:r>
                </w:p>
              </w:tc>
              <w:tc>
                <w:tcPr>
                  <w:tcW w:w="2841" w:type="dxa"/>
                </w:tcPr>
                <w:p w14:paraId="4D181283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结果与分析</w:t>
                  </w:r>
                </w:p>
              </w:tc>
            </w:tr>
            <w:tr w14:paraId="010E324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14CA8F7F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查看仓库状态</w:t>
                  </w:r>
                </w:p>
              </w:tc>
              <w:tc>
                <w:tcPr>
                  <w:tcW w:w="2841" w:type="dxa"/>
                </w:tcPr>
                <w:p w14:paraId="09A24DBF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status</w:t>
                  </w:r>
                </w:p>
              </w:tc>
              <w:tc>
                <w:tcPr>
                  <w:tcW w:w="2841" w:type="dxa"/>
                </w:tcPr>
                <w:p w14:paraId="679A7542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可查看当前分支、工作区是否干净，以及文件是否处于未跟踪、已修改或已暂存状态。</w:t>
                  </w:r>
                </w:p>
              </w:tc>
            </w:tr>
            <w:tr w14:paraId="1E39B2C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488A271C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新建文件并观察状态</w:t>
                  </w:r>
                </w:p>
              </w:tc>
              <w:tc>
                <w:tcPr>
                  <w:tcW w:w="2841" w:type="dxa"/>
                </w:tcPr>
                <w:p w14:paraId="167D023B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echo "hello world" &gt; one.txt</w:t>
                  </w:r>
                </w:p>
              </w:tc>
              <w:tc>
                <w:tcPr>
                  <w:tcW w:w="2841" w:type="dxa"/>
                </w:tcPr>
                <w:p w14:paraId="377DD021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one.txt作为新文件出现在 Untracked files 中，说明 Git 尚未跟踪该文件。</w:t>
                  </w:r>
                </w:p>
              </w:tc>
            </w:tr>
            <w:tr w14:paraId="4BAD0C3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008CDB97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添加到暂存区</w:t>
                  </w:r>
                </w:p>
              </w:tc>
              <w:tc>
                <w:tcPr>
                  <w:tcW w:w="2841" w:type="dxa"/>
                </w:tcPr>
                <w:p w14:paraId="079F96DE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add one.txt / git add .</w:t>
                  </w:r>
                </w:p>
              </w:tc>
              <w:tc>
                <w:tcPr>
                  <w:tcW w:w="2841" w:type="dxa"/>
                </w:tcPr>
                <w:p w14:paraId="29F252E8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文件由未跟踪状态进入暂存区，git status 显示 Changes to be committed。</w:t>
                  </w:r>
                </w:p>
              </w:tc>
            </w:tr>
            <w:tr w14:paraId="66CFF17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0B0323B1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撤销暂存</w:t>
                  </w:r>
                </w:p>
              </w:tc>
              <w:tc>
                <w:tcPr>
                  <w:tcW w:w="2841" w:type="dxa"/>
                </w:tcPr>
                <w:p w14:paraId="7467C31F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reset -- one.txt</w:t>
                  </w:r>
                </w:p>
              </w:tc>
              <w:tc>
                <w:tcPr>
                  <w:tcW w:w="2841" w:type="dxa"/>
                </w:tcPr>
                <w:p w14:paraId="69DB5A3F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暂存区中的one.txt被退回工作区，重新显示为未跟踪文件。</w:t>
                  </w:r>
                </w:p>
              </w:tc>
            </w:tr>
            <w:tr w14:paraId="73F7092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029CBD4A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查看修改差异</w:t>
                  </w:r>
                </w:p>
              </w:tc>
              <w:tc>
                <w:tcPr>
                  <w:tcW w:w="2841" w:type="dxa"/>
                </w:tcPr>
                <w:p w14:paraId="34C1391D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diff / git diff --cached</w:t>
                  </w:r>
                </w:p>
              </w:tc>
              <w:tc>
                <w:tcPr>
                  <w:tcW w:w="2841" w:type="dxa"/>
                </w:tcPr>
                <w:p w14:paraId="18692A41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diff查看工作区中已跟踪文件修改，git diff --cached 查看暂存区修改。</w:t>
                  </w:r>
                </w:p>
              </w:tc>
            </w:tr>
            <w:tr w14:paraId="19DCCFA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5AA41178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配置个人信息</w:t>
                  </w:r>
                </w:p>
              </w:tc>
              <w:tc>
                <w:tcPr>
                  <w:tcW w:w="2841" w:type="dxa"/>
                </w:tcPr>
                <w:p w14:paraId="35623437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config --global user.name / user.email</w:t>
                  </w:r>
                </w:p>
              </w:tc>
              <w:tc>
                <w:tcPr>
                  <w:tcW w:w="2841" w:type="dxa"/>
                </w:tcPr>
                <w:p w14:paraId="1C1940F3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成功写入 .gitconfig文件，commit时能够记录作者信息。</w:t>
                  </w:r>
                </w:p>
              </w:tc>
            </w:tr>
            <w:tr w14:paraId="56CA792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671535D2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提交版本</w:t>
                  </w:r>
                </w:p>
              </w:tc>
              <w:tc>
                <w:tcPr>
                  <w:tcW w:w="2841" w:type="dxa"/>
                </w:tcPr>
                <w:p w14:paraId="3714BE5B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commit -m "add one.txt and update README"</w:t>
                  </w:r>
                </w:p>
              </w:tc>
              <w:tc>
                <w:tcPr>
                  <w:tcW w:w="2841" w:type="dxa"/>
                </w:tcPr>
                <w:p w14:paraId="2CC147E2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暂存区修改进入版本区，生成新的commit版本号。</w:t>
                  </w:r>
                </w:p>
              </w:tc>
            </w:tr>
            <w:tr w14:paraId="34E24D1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1E746CA0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查看历史与分支</w:t>
                  </w:r>
                </w:p>
              </w:tc>
              <w:tc>
                <w:tcPr>
                  <w:tcW w:w="2841" w:type="dxa"/>
                </w:tcPr>
                <w:p w14:paraId="245F0B5E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log / git branch -avv</w:t>
                  </w:r>
                </w:p>
              </w:tc>
              <w:tc>
                <w:tcPr>
                  <w:tcW w:w="2841" w:type="dxa"/>
                </w:tcPr>
                <w:p w14:paraId="4640E073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可看到提交历史、当前分支、远程跟踪分支以及领先或落后状态。</w:t>
                  </w:r>
                </w:p>
              </w:tc>
            </w:tr>
            <w:tr w14:paraId="7E5C4B2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10DF001D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推送远程仓库</w:t>
                  </w:r>
                </w:p>
              </w:tc>
              <w:tc>
                <w:tcPr>
                  <w:tcW w:w="2841" w:type="dxa"/>
                </w:tcPr>
                <w:p w14:paraId="18896500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push</w:t>
                  </w:r>
                </w:p>
              </w:tc>
              <w:tc>
                <w:tcPr>
                  <w:tcW w:w="2841" w:type="dxa"/>
                </w:tcPr>
                <w:p w14:paraId="29EBE0EC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本地 main 分支提交被同步到 GitHub的origin/main分支。</w:t>
                  </w:r>
                </w:p>
              </w:tc>
            </w:tr>
            <w:tr w14:paraId="690897D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35263EC6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版本回退与分叉处理</w:t>
                  </w:r>
                </w:p>
              </w:tc>
              <w:tc>
                <w:tcPr>
                  <w:tcW w:w="2841" w:type="dxa"/>
                </w:tcPr>
                <w:p w14:paraId="1B25E17D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reset --soft HEAD~1 / git rebase origin/main</w:t>
                  </w:r>
                </w:p>
              </w:tc>
              <w:tc>
                <w:tcPr>
                  <w:tcW w:w="2841" w:type="dxa"/>
                </w:tcPr>
                <w:p w14:paraId="0BFE6358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软回退保留修改；分叉时可通过 fetch、rebase 等命令整合远程最新提交。</w:t>
                  </w:r>
                </w:p>
              </w:tc>
            </w:tr>
            <w:tr w14:paraId="36C097A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2906F44D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设置命令别名</w:t>
                  </w:r>
                </w:p>
              </w:tc>
              <w:tc>
                <w:tcPr>
                  <w:tcW w:w="2841" w:type="dxa"/>
                </w:tcPr>
                <w:p w14:paraId="374B4889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config --global alias.st status 等</w:t>
                  </w:r>
                </w:p>
              </w:tc>
              <w:tc>
                <w:tcPr>
                  <w:tcW w:w="2841" w:type="dxa"/>
                </w:tcPr>
                <w:p w14:paraId="1873EB3D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可使用git st、git br、git com、git ch 简化常用命令输入。</w:t>
                  </w:r>
                </w:p>
              </w:tc>
            </w:tr>
            <w:tr w14:paraId="5A4B23C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27862D4C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分支操作</w:t>
                  </w:r>
                </w:p>
              </w:tc>
              <w:tc>
                <w:tcPr>
                  <w:tcW w:w="2841" w:type="dxa"/>
                </w:tcPr>
                <w:p w14:paraId="675EC28E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git branch、git checkout、git branch -D</w:t>
                  </w:r>
                </w:p>
              </w:tc>
              <w:tc>
                <w:tcPr>
                  <w:tcW w:w="2841" w:type="dxa"/>
                </w:tcPr>
                <w:p w14:paraId="047E51F3">
                  <w:pPr>
                    <w:spacing w:after="40" w:line="276" w:lineRule="auto"/>
                  </w:pPr>
                  <w:r>
                    <w:rPr>
                      <w:rFonts w:ascii="宋体" w:hAnsi="宋体" w:eastAsia="宋体"/>
                      <w:sz w:val="19"/>
                    </w:rPr>
                    <w:t>完成分支创建、切换、提交和删除，理解当前分支不能直接删除。</w:t>
                  </w:r>
                </w:p>
              </w:tc>
            </w:tr>
          </w:tbl>
          <w:p w14:paraId="1CBA99FD"/>
          <w:p w14:paraId="1A73203D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分析：实验过程中，文件状态会随着命令执行发生连续变化：新文件initially为未跟踪状态，执行git add后进入暂存区，执行git commit后进入版本区，执行git push后同步到远程仓库。Windows环境中出现的 LF/CRLF 换行符warning属于提示信息，不影响实验结果。通过git branch -avv 可观察到本地分支与远程分支版本号是否一致；当出现 ahead、behind 或 diverged 信息时，说明本地与远程提交关系发生变化，需要结合fetch、pull、rebase 或 push 进行处理。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101DC72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通过本次实验，我完成了Git本地仓库从修改、暂存、提交到推送远程仓库的完整流程，理解了工作区、暂存区和版本区之间的关系。实验中通过git status观察文件状态变化，通过git add和git reset 掌握了暂存区的添加与撤销，通过git diff和git diff --cached对比了工作区与暂存区的差异。</w:t>
            </w:r>
          </w:p>
          <w:p w14:paraId="70E19ED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在提交与推送过程中，我完成了个人用户名和邮箱配置，能够使用git commit生成版本记录，并通过git log和 git branch -avv查看提交历史及分支状态。同时，通过reset --soft、fetch、rebase、分支创建与删除等操作，我初步掌握了版本回退、时间线分叉处理和分支管理方法。总体来看，本次实验帮助我建立了Git版本控制的基本操作框架，为后续项目代码管理和协作开发打下基础。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6CA2917"/>
    <w:rsid w:val="08EE5E26"/>
    <w:rsid w:val="0BE43F91"/>
    <w:rsid w:val="17482D22"/>
    <w:rsid w:val="17DC1E0D"/>
    <w:rsid w:val="1F582748"/>
    <w:rsid w:val="238D463C"/>
    <w:rsid w:val="24754853"/>
    <w:rsid w:val="2E2C6D38"/>
    <w:rsid w:val="3613585B"/>
    <w:rsid w:val="3BA550E6"/>
    <w:rsid w:val="3F00274D"/>
    <w:rsid w:val="53B716F1"/>
    <w:rsid w:val="5B0B1E06"/>
    <w:rsid w:val="61B213B1"/>
    <w:rsid w:val="6D76580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glossaryDocument" Target="glossary/document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24</Pages>
  <Words>2017</Words>
  <Characters>2251</Characters>
  <Lines>30</Lines>
  <Paragraphs>8</Paragraphs>
  <TotalTime>4</TotalTime>
  <ScaleCrop>false</ScaleCrop>
  <LinksUpToDate>false</LinksUpToDate>
  <CharactersWithSpaces>2523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2026-05-25T16:24:32Z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FC53372759B3452086AEE5E74558E04D_13</vt:lpwstr>
  </property>
  <property fmtid="{D5CDD505-2E9C-101B-9397-08002B2CF9AE}" pid="5" name="KSOTemplateDocerSaveRecord">
    <vt:lpwstr>eyJoZGlkIjoiZDYxYmEzZjBmZGE1MDUxM2I2NDRhMDM1NmQxY2Y4MDciLCJ1c2VySWQiOiIxNTEzMzA4Nzk1In0=</vt:lpwstr>
  </property>
</Properties>
</file>