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336EFE5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 tag和Github releases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1416E9D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11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五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5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~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8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节</w:t>
          </w:r>
        </w:p>
        <w:p w14:paraId="6ABE99B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测控2301班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7511F56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王亭雅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546177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202313357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770F9A19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Theme="minorHAnsi" w:hAnsiTheme="minorHAnsi" w:eastAsiaTheme="minor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asciiTheme="minorHAnsi" w:hAnsiTheme="minorHAnsi" w:eastAsiaTheme="minor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3F8685A6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理解Git 标签（tag）的含义，掌握为指定提交或当前最新提交创建标签的方法。</w:t>
            </w:r>
          </w:p>
          <w:p w14:paraId="4532F977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掌握git tag、git show、git tag -d 等命令，能够查看标签列表、查看标签详情并删除本地标签。</w:t>
            </w:r>
          </w:p>
          <w:p w14:paraId="655215D5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掌握将本地标签推送至 GitHub 远程仓库的方法，理解 git push origin [标签名] 与git push origin --tags 的区别。</w:t>
            </w:r>
          </w:p>
          <w:p w14:paraId="49D5E110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掌握删除远程标签、查看本地与远程标签状态的基本流程。</w:t>
            </w:r>
          </w:p>
          <w:p w14:paraId="0DF7C159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5. 理解通过标签签出历史版本的含义，掌握git checkout [标签名] 与git checkout -b [分支名] 的配合使用。</w:t>
            </w:r>
          </w:p>
          <w:p w14:paraId="3A952383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6. 了解GitHub Releases与 Git tag的关系，认识release在软件版本发布、说明和下载中的作用。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63D5399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计算机操作系统：Windows，使用Git Bash（MINGW64）作为命令行环境。</w:t>
            </w:r>
          </w:p>
          <w:p w14:paraId="04F81DF3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软件平台：Git for Windows、GitHub 网页端。</w:t>
            </w:r>
          </w:p>
          <w:p w14:paraId="2C06699A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实验仓库：GitHub 远程仓库 work，本地仓库目录为 /d/gongkongruanjianshiyan/work。</w:t>
            </w:r>
          </w:p>
          <w:p w14:paraId="4C4690D8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主要命令：git clone、git config、git log、git tag、git show、git push、git checkout、git branch 等。</w:t>
            </w:r>
          </w:p>
          <w:p w14:paraId="744BC3E1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5. 网络环境：推送标签、查看 GitHub Tags 和 Releases 页面时需要联网。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429910E5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1. Git标签的基本概念</w:t>
            </w:r>
          </w:p>
          <w:p w14:paraId="49AB434A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tag是对某一次提交记录的命名标记，常用于标识软件的重要版本，如v1.0、001、002等。标签是基于提交创建的，与分支本身无关；如果多个分支都包含该提交，那么这些分支上都可以通过该标签定位到同一版本。</w:t>
            </w:r>
          </w:p>
          <w:p w14:paraId="49310146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2. 标签与issue、PR的区别</w:t>
            </w:r>
          </w:p>
          <w:p w14:paraId="45C9955D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issue是GitHub网页端手动创建的任务或问题记录，Fork仓库时不会自动跟随；tag通常在本地通过Git命令创建，再推送到 GitHub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tag只存在于项目仓库内，Fork或提PR不会自动带上标签。</w:t>
            </w:r>
          </w:p>
          <w:p w14:paraId="306014E6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3. 本地标签与远程标签</w:t>
            </w:r>
          </w:p>
          <w:p w14:paraId="4143BA97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使用git tag创建的标签默认只存在于本地仓库，需要执行git push origin [标签名] 或git push origin --tags才会上传到远程仓库。删除远程标签与删除本地标签是两件事，远程标签可用git push origin :refs/tags/[标签名] 删除，本地标签需用git tag -d [标签名] 删除。</w:t>
            </w:r>
          </w:p>
          <w:p w14:paraId="4BC500F9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4. 签出版本</w:t>
            </w:r>
          </w:p>
          <w:p w14:paraId="28ADA320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所谓“签出版本”，就是根据某个标签切换到历史提交。如果直接执行git checkout [标签名]，Git 会进入detached HEAD状态；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为了便于后续修改和管理，通常再执行git checkout -b [新分支名]，把该历史版本固定到一个新分支上。</w:t>
            </w:r>
          </w:p>
          <w:p w14:paraId="638A5FBA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5. GitHub Releases 的含义</w:t>
            </w:r>
          </w:p>
          <w:p w14:paraId="08214301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Release是GitHub在tag基础上提供的更高层版本发布功能。Git本身只有tag概念，没有release概念；release通常绑定某个 tag，并可以添加发布说明、源代码压缩包或编译后的二进制文件，方便用户下载和查看版本信息。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6F6788C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0DED15C7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一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创建标签</w:t>
            </w:r>
          </w:p>
          <w:p w14:paraId="7352A065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前面的课程提到过GitHub的issue功能，issue是仓库拥有者在GitHub上手动创建的，仓库被Fork时issue不会跟随。Tags通常在本地使用git命令创建后推送到GitHub上，与issue相同的一点，它也只存在于项目仓库内，Fork 或提PR都不会带上它。在多人协作项目中，通常由组长对主仓库设置Tags，单人项目自然就是自己说了算。</w:t>
            </w:r>
          </w:p>
          <w:p w14:paraId="5B9ABBB5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开始操作。首先，克隆仓库、配置信息、查看提交版本历史：</w:t>
            </w:r>
          </w:p>
          <w:p w14:paraId="192EB3D0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4ABFB3B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4866640" cy="1131570"/>
                  <wp:effectExtent l="0" t="0" r="1016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1F6CA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4866640" cy="1855470"/>
                  <wp:effectExtent l="0" t="0" r="10160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185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8EE99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重要的一点，我们创建标签是给具体的某次提交创建的，跟分支无关。创建标签使用git tag [标签名] -m [备注信息] [提交版本号] 这个命令。其中 -m [备注信息] 可以省略不写，但建议不要省略。[提交版本号]可以省略，如果是给当前分支最新的提交创建标签的话。</w:t>
            </w:r>
          </w:p>
          <w:p w14:paraId="357AC9DE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给当前分支当前版本创建一个标签：</w:t>
            </w:r>
          </w:p>
          <w:p w14:paraId="38B0F801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2F0815A7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0500" cy="451485"/>
                  <wp:effectExtent l="0" t="0" r="254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29F5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这样一个本地标签就创建完成了。</w:t>
            </w:r>
          </w:p>
          <w:p w14:paraId="50634F58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查看标签</w:t>
            </w:r>
          </w:p>
          <w:p w14:paraId="3DF2868A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tag命令显示仓库中的全部标签列表，执行git show [标签名] 查看标签详情：</w:t>
            </w:r>
          </w:p>
          <w:p w14:paraId="1C03F97C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72F49C96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2405" cy="3338195"/>
                  <wp:effectExtent l="0" t="0" r="635" b="146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33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E4A13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前文已提到，标签是在提交的基础上创建的，如果仓库的多个分支中都有这个提交版本，那么这些分支上就有关于这个提交的相同的标签。</w:t>
            </w:r>
          </w:p>
          <w:p w14:paraId="126DF62D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删除本地标签</w:t>
            </w:r>
          </w:p>
          <w:p w14:paraId="419411E0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当我们执行git tag [标签名]创建本地标签后，在仓库主目录的 .git/refs/tags 目录下就会生成一个标签文件：</w:t>
            </w:r>
          </w:p>
          <w:p w14:paraId="6062FD34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69230" cy="659765"/>
                  <wp:effectExtent l="0" t="0" r="3810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FF05E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tag -d [标签名]删除本地标签，标签文件也会被删除：</w:t>
            </w:r>
          </w:p>
          <w:p w14:paraId="0DD36D44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1135" cy="923290"/>
                  <wp:effectExtent l="0" t="0" r="190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CE4F6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将本地标签推送到远程仓库</w:t>
            </w:r>
          </w:p>
          <w:p w14:paraId="78AA1FC6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首先对两个提交版本创建对应的标签：</w:t>
            </w:r>
          </w:p>
          <w:p w14:paraId="62A2A92E">
            <w:pPr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4310" cy="770890"/>
                  <wp:effectExtent l="0" t="0" r="1397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5755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69865" cy="447675"/>
                  <wp:effectExtent l="0" t="0" r="3175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D0207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0500" cy="1134110"/>
                  <wp:effectExtent l="0" t="0" r="254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13B1C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执行git push origin [标签名] 推送标签到远程仓库，注意前面的命令都只涉及本地操作不需要联网，此命令需要联网：</w:t>
            </w:r>
          </w:p>
          <w:p w14:paraId="645BA319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4310" cy="1297305"/>
                  <wp:effectExtent l="0" t="0" r="13970" b="133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48B51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我们到浏览器上打开仓库主目录，点击下图红色框可以查看 releases和tags ：</w:t>
            </w:r>
          </w:p>
          <w:p w14:paraId="1480EBEB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2B9A96B1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3945255" cy="5147945"/>
                  <wp:effectExtent l="0" t="0" r="1905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255" cy="514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38084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点 Tags 按钮查看标签：</w:t>
            </w:r>
          </w:p>
          <w:p w14:paraId="1109F48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59705" cy="2197100"/>
                  <wp:effectExtent l="0" t="0" r="13335" b="1270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A2B49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关于releases是什么，下文会介绍。</w:t>
            </w:r>
          </w:p>
          <w:p w14:paraId="4CBA83D3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如果一口气创建了 6 个标签，当然啦，这种情况很少发生，可以使用 git push origin --tags 命令将全部本地标签推送至远程仓库：</w:t>
            </w:r>
          </w:p>
          <w:p w14:paraId="0875A1CF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查看远程仓库情况：</w:t>
            </w:r>
          </w:p>
          <w:p w14:paraId="1F59D807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1C6F72B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64785" cy="2878455"/>
                  <wp:effectExtent l="0" t="0" r="825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87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2D37B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五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 xml:space="preserve"> 删除远程仓库标签</w:t>
            </w:r>
          </w:p>
          <w:p w14:paraId="63AF66BA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如果标签废弃不用或者写错了，可以使git push origin :refs/tags/[标签名]删除远程仓库的标签，命令中的标签名其实也就是文件名：</w:t>
            </w:r>
          </w:p>
          <w:p w14:paraId="69A6831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3040" cy="763905"/>
                  <wp:effectExtent l="0" t="0" r="0" b="1333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76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5174E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再次查看远程仓库：</w:t>
            </w:r>
          </w:p>
          <w:p w14:paraId="5B09305D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7EAF8A04">
            <w:pPr>
              <w:tabs>
                <w:tab w:val="left" w:pos="365"/>
              </w:tabs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ab/>
            </w: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3040" cy="1614170"/>
                  <wp:effectExtent l="0" t="0" r="0" b="127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F4D49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3FD8B14B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好，删除成功。以上就是关于Git标签的创建、查看、推送、删除的操作流程。</w:t>
            </w:r>
          </w:p>
          <w:p w14:paraId="137F3A33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查看本地仓库的标签列表：</w:t>
            </w:r>
          </w:p>
          <w:p w14:paraId="6F361C5B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114300" distR="114300">
                  <wp:extent cx="5273675" cy="805180"/>
                  <wp:effectExtent l="0" t="0" r="14605" b="254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14240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咦，001 标签还在呢？是的，本地标签需要另外手动删除，上文已演示。</w:t>
            </w:r>
          </w:p>
          <w:p w14:paraId="40525E16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六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签出版本</w:t>
            </w:r>
          </w:p>
          <w:p w14:paraId="48B22BCA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现在介绍一下关于 “签出版本” 的操作，我们会见到类似这种说明：“如果从GitHub上克隆了这个程序的仓库，那么可以在仓库主目录下执行git checkout xxx 签出程序的这个版本。” 其实签出版本就是指定某个提交版本创建一个新的分支。</w:t>
            </w:r>
          </w:p>
          <w:p w14:paraId="61BADB3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假定当前的work仓库就是一个程序，我们要签出 001 版本，执行以下步骤即可。</w:t>
            </w:r>
          </w:p>
          <w:p w14:paraId="4EBF224D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首先执行git checkout [标签名] 切换到之前的某个提交版本，然后执行git checkout -b [新的分支名] 将此提交版本固定到一个新分支上并切换到此分支：</w:t>
            </w:r>
          </w:p>
          <w:p w14:paraId="6142E791">
            <w:pPr>
              <w:ind w:firstLine="420" w:firstLineChars="200"/>
              <w:rPr>
                <w:rFonts w:ascii="Arial" w:hAnsi="Arial" w:cs="Arial"/>
                <w:color w:val="24292E"/>
              </w:rPr>
            </w:pPr>
          </w:p>
          <w:p w14:paraId="2BC1AB81"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drawing>
                <wp:inline distT="0" distB="0" distL="114300" distR="114300">
                  <wp:extent cx="5269230" cy="5269230"/>
                  <wp:effectExtent l="0" t="0" r="3810" b="3810"/>
                  <wp:docPr id="3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26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18B7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这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样就利用标签完成了提交版本签出的工作。</w:t>
            </w:r>
          </w:p>
          <w:p w14:paraId="1B267650">
            <w:pPr>
              <w:ind w:firstLine="562" w:firstLineChars="200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七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GitHub的releases</w:t>
            </w:r>
          </w:p>
          <w:p w14:paraId="69862883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GitHub的releases是2013年发布的新功能，旨在协助软件开发者分发新版本给用户，关于这个功能这里仅作简单介绍。</w:t>
            </w:r>
          </w:p>
          <w:p w14:paraId="3B178B67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当项目组织宣布发布一个软件产品的版本，发布过程就是一个将软件交付给最终用户的工作流。版本是具有修改日志和二进制文件的一类对象，它们提供了Git工作流之外的完整项目历史，它们也可以从存储库的主页上被访问。发布版release附带发布说明和下载软件或源代码的链接。按照许多Git项目的约定，发布版本与Git的标签 tag绑定。您可以使用现有的标签，或者让release在发布时创建标签。这就是上面查看GitHub仓库中标签信息时出现的场景。</w:t>
            </w:r>
          </w:p>
          <w:p w14:paraId="3E69E181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标签是 Git 中的概念，而releases则是Github、码云等源码托管商所提供的更高层的概念。Git本身是没有releases这个概念，只有 tag。两者之间的关系则是，release基于tag，为tag添加更丰富的信息，一般是编译好的文件。</w:t>
            </w:r>
          </w:p>
          <w:p w14:paraId="56117C5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0AF7058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3EE7D764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本实验的主要数据不是电压、电流等数值，而是 Git 命令执行后的仓库状态、标签列表和远程页面变化。实验过程中的关键观察结果如下：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0"/>
              <w:gridCol w:w="2130"/>
              <w:gridCol w:w="2130"/>
              <w:gridCol w:w="2130"/>
            </w:tblGrid>
            <w:tr w14:paraId="73E46A2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6BE10938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实验环节</w:t>
                  </w:r>
                </w:p>
              </w:tc>
              <w:tc>
                <w:tcPr>
                  <w:tcW w:w="2130" w:type="dxa"/>
                </w:tcPr>
                <w:p w14:paraId="361D9BD1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主要命令/操作</w:t>
                  </w:r>
                </w:p>
              </w:tc>
              <w:tc>
                <w:tcPr>
                  <w:tcW w:w="2130" w:type="dxa"/>
                </w:tcPr>
                <w:p w14:paraId="5F60C0CD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观察结果</w:t>
                  </w:r>
                </w:p>
              </w:tc>
              <w:tc>
                <w:tcPr>
                  <w:tcW w:w="2130" w:type="dxa"/>
                </w:tcPr>
                <w:p w14:paraId="0F9A8066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分析</w:t>
                  </w:r>
                </w:p>
              </w:tc>
            </w:tr>
            <w:tr w14:paraId="16F4648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1C59FB1F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创建标签</w:t>
                  </w:r>
                </w:p>
              </w:tc>
              <w:tc>
                <w:tcPr>
                  <w:tcW w:w="2130" w:type="dxa"/>
                </w:tcPr>
                <w:p w14:paraId="782D1A86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tag v1.0 -m "发布版本正式版本 1.0"</w:t>
                  </w:r>
                </w:p>
              </w:tc>
              <w:tc>
                <w:tcPr>
                  <w:tcW w:w="2130" w:type="dxa"/>
                </w:tcPr>
                <w:p w14:paraId="24FB9914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本地生成 v1.0 标签</w:t>
                  </w:r>
                </w:p>
              </w:tc>
              <w:tc>
                <w:tcPr>
                  <w:tcW w:w="2130" w:type="dxa"/>
                </w:tcPr>
                <w:p w14:paraId="401628AA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标签绑定当前最新提交，可作为版本节点</w:t>
                  </w:r>
                </w:p>
              </w:tc>
            </w:tr>
            <w:tr w14:paraId="3C4BC93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7401F6F5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查看标签</w:t>
                  </w:r>
                </w:p>
              </w:tc>
              <w:tc>
                <w:tcPr>
                  <w:tcW w:w="2130" w:type="dxa"/>
                </w:tcPr>
                <w:p w14:paraId="33B12FAD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tag；git show v1.0 | cat</w:t>
                  </w:r>
                </w:p>
              </w:tc>
              <w:tc>
                <w:tcPr>
                  <w:tcW w:w="2130" w:type="dxa"/>
                </w:tcPr>
                <w:p w14:paraId="48AC63BC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显示标签名、备注、提交信息和文件差异</w:t>
                  </w:r>
                </w:p>
              </w:tc>
              <w:tc>
                <w:tcPr>
                  <w:tcW w:w="2130" w:type="dxa"/>
                </w:tcPr>
                <w:p w14:paraId="3FE21942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可追溯标签对应的具体提交内容</w:t>
                  </w:r>
                </w:p>
              </w:tc>
            </w:tr>
            <w:tr w14:paraId="49F4540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22AA3A42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删除本地标签</w:t>
                  </w:r>
                </w:p>
              </w:tc>
              <w:tc>
                <w:tcPr>
                  <w:tcW w:w="2130" w:type="dxa"/>
                </w:tcPr>
                <w:p w14:paraId="64527BD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tag -d v1.0</w:t>
                  </w:r>
                </w:p>
              </w:tc>
              <w:tc>
                <w:tcPr>
                  <w:tcW w:w="2130" w:type="dxa"/>
                </w:tcPr>
                <w:p w14:paraId="72CDDC3E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本地标签列表中不再显示 v1.0</w:t>
                  </w:r>
                </w:p>
              </w:tc>
              <w:tc>
                <w:tcPr>
                  <w:tcW w:w="2130" w:type="dxa"/>
                </w:tcPr>
                <w:p w14:paraId="78568925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本地删除不影响远程仓库</w:t>
                  </w:r>
                </w:p>
              </w:tc>
            </w:tr>
            <w:tr w14:paraId="16845C2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35D1B117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推送标签</w:t>
                  </w:r>
                </w:p>
              </w:tc>
              <w:tc>
                <w:tcPr>
                  <w:tcW w:w="2130" w:type="dxa"/>
                </w:tcPr>
                <w:p w14:paraId="297C48B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push origin 001；git push origin --tags</w:t>
                  </w:r>
                </w:p>
              </w:tc>
              <w:tc>
                <w:tcPr>
                  <w:tcW w:w="2130" w:type="dxa"/>
                </w:tcPr>
                <w:p w14:paraId="5A8E7BBE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GitHub Tags 页面出现对应标签</w:t>
                  </w:r>
                </w:p>
              </w:tc>
              <w:tc>
                <w:tcPr>
                  <w:tcW w:w="2130" w:type="dxa"/>
                </w:tcPr>
                <w:p w14:paraId="126B86C5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单个推送与批量推送均可用于发布标签</w:t>
                  </w:r>
                </w:p>
              </w:tc>
            </w:tr>
            <w:tr w14:paraId="6B4139C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10CD91E1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删除远程标签</w:t>
                  </w:r>
                </w:p>
              </w:tc>
              <w:tc>
                <w:tcPr>
                  <w:tcW w:w="2130" w:type="dxa"/>
                </w:tcPr>
                <w:p w14:paraId="6E59D68A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push origin :refs/tags/001</w:t>
                  </w:r>
                </w:p>
              </w:tc>
              <w:tc>
                <w:tcPr>
                  <w:tcW w:w="2130" w:type="dxa"/>
                </w:tcPr>
                <w:p w14:paraId="12D24A01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远程 Tags 页面中 001 消失</w:t>
                  </w:r>
                </w:p>
              </w:tc>
              <w:tc>
                <w:tcPr>
                  <w:tcW w:w="2130" w:type="dxa"/>
                </w:tcPr>
                <w:p w14:paraId="261C18EC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远程删除后，本地标签仍需单独删除</w:t>
                  </w:r>
                </w:p>
              </w:tc>
            </w:tr>
            <w:tr w14:paraId="0901C92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 w14:paraId="7657D321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签出版本</w:t>
                  </w:r>
                </w:p>
              </w:tc>
              <w:tc>
                <w:tcPr>
                  <w:tcW w:w="2130" w:type="dxa"/>
                </w:tcPr>
                <w:p w14:paraId="04295C5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checkout 001；git checkout -b 001</w:t>
                  </w:r>
                </w:p>
              </w:tc>
              <w:tc>
                <w:tcPr>
                  <w:tcW w:w="2130" w:type="dxa"/>
                </w:tcPr>
                <w:p w14:paraId="5D780E91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进入标签对应提交并建立新分支</w:t>
                  </w:r>
                </w:p>
              </w:tc>
              <w:tc>
                <w:tcPr>
                  <w:tcW w:w="2130" w:type="dxa"/>
                </w:tcPr>
                <w:p w14:paraId="6BDB5D98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可基于历史版本继续修改或查看代码</w:t>
                  </w:r>
                </w:p>
              </w:tc>
            </w:tr>
          </w:tbl>
          <w:p w14:paraId="2A87B5B1"/>
          <w:p w14:paraId="0D06015F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从实验结果可以看出，Git标签适合用于标识稳定版本或关键提交。创建、查看和删除本地标签都属于本地操作，不需要联网；推送标签和删除远程标签需要访问GitHub。标签推送到远程后，可在 GitHub的 Tags/Releases页面中查看。Release则是在 tag 基础上增加发布说明和下载资源，使项目版本信息更加完整。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2B4C96A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本次实验，掌握了Git标签的创建、查看、删除和推送方法，理解了标签是针对具体提交创建的版本标记，而不是针对分支创建的。实验表明，本地标签与远程标签相互独立：本地创建标签后需要主动推送到GitHub，远程删除标签后本地标签也不会自动消失。通过git checkout 标签名和git checkout -b新分支名，可以基于标签签出历史版本并创建新分支。最后，通过GitHub Releases的学习可知，release是基于tag的版本发布功能，能够在标签基础上补充发布说明和下载文件，更适合用于软件正式版本发布。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BE43F91"/>
    <w:rsid w:val="0C541CC6"/>
    <w:rsid w:val="17DC1E0D"/>
    <w:rsid w:val="1F582748"/>
    <w:rsid w:val="238D463C"/>
    <w:rsid w:val="24754853"/>
    <w:rsid w:val="2E2C6D38"/>
    <w:rsid w:val="32545820"/>
    <w:rsid w:val="3613585B"/>
    <w:rsid w:val="3AD2638E"/>
    <w:rsid w:val="3BA550E6"/>
    <w:rsid w:val="3BDC3838"/>
    <w:rsid w:val="3F00274D"/>
    <w:rsid w:val="481D241F"/>
    <w:rsid w:val="53B716F1"/>
    <w:rsid w:val="53F86A2E"/>
    <w:rsid w:val="5CAB6A15"/>
    <w:rsid w:val="61B213B1"/>
    <w:rsid w:val="71EC61A6"/>
    <w:rsid w:val="74AF4CFD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glossaryDocument" Target="glossary/document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13</Pages>
  <Words>2017</Words>
  <Characters>2251</Characters>
  <Lines>30</Lines>
  <Paragraphs>8</Paragraphs>
  <TotalTime>0</TotalTime>
  <ScaleCrop>false</ScaleCrop>
  <LinksUpToDate>false</LinksUpToDate>
  <CharactersWithSpaces>2523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2026-05-25T17:46:56Z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D83FD410C934476ABDD2053BDB394350_13</vt:lpwstr>
  </property>
  <property fmtid="{D5CDD505-2E9C-101B-9397-08002B2CF9AE}" pid="5" name="KSOTemplateDocerSaveRecord">
    <vt:lpwstr>eyJoZGlkIjoiZDYxYmEzZjBmZGE1MDUxM2I2NDRhMDM1NmQxY2Y4MDciLCJ1c2VySWQiOiIxNTEzMzA4Nzk1In0=</vt:lpwstr>
  </property>
</Properties>
</file>